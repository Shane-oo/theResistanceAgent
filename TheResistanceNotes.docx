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0C661CB0" w14:textId="77777777" w:rsidR="00826023" w:rsidRDefault="00826023" w:rsidP="00EE5FA8">
      <w:pPr>
        <w:tabs>
          <w:tab w:val="left" w:pos="6177"/>
        </w:tabs>
        <w:rPr>
          <w:rFonts w:cstheme="minorHAnsi"/>
          <w:color w:val="000000" w:themeColor="text1"/>
          <w:sz w:val="20"/>
          <w:szCs w:val="20"/>
        </w:rPr>
      </w:pPr>
    </w:p>
    <w:p w14:paraId="4ACFD676" w14:textId="77777777" w:rsidR="00826023" w:rsidRDefault="00826023" w:rsidP="00EE5FA8">
      <w:pPr>
        <w:tabs>
          <w:tab w:val="left" w:pos="6177"/>
        </w:tabs>
        <w:rPr>
          <w:rFonts w:cstheme="minorHAnsi"/>
          <w:color w:val="000000" w:themeColor="text1"/>
          <w:sz w:val="20"/>
          <w:szCs w:val="20"/>
        </w:rPr>
      </w:pPr>
    </w:p>
    <w:p w14:paraId="54858BF8" w14:textId="77777777" w:rsidR="00826023" w:rsidRDefault="00826023" w:rsidP="00EE5FA8">
      <w:pPr>
        <w:tabs>
          <w:tab w:val="left" w:pos="6177"/>
        </w:tabs>
        <w:rPr>
          <w:rFonts w:cstheme="minorHAnsi"/>
          <w:color w:val="000000" w:themeColor="text1"/>
          <w:sz w:val="20"/>
          <w:szCs w:val="20"/>
        </w:rPr>
      </w:pPr>
    </w:p>
    <w:p w14:paraId="149FA178" w14:textId="77777777" w:rsidR="00826023" w:rsidRDefault="00826023" w:rsidP="00EE5FA8">
      <w:pPr>
        <w:tabs>
          <w:tab w:val="left" w:pos="6177"/>
        </w:tabs>
        <w:rPr>
          <w:rFonts w:cstheme="minorHAnsi"/>
          <w:color w:val="000000" w:themeColor="text1"/>
          <w:sz w:val="20"/>
          <w:szCs w:val="20"/>
        </w:rPr>
      </w:pPr>
    </w:p>
    <w:p w14:paraId="3077FCA6" w14:textId="77777777" w:rsidR="00826023" w:rsidRDefault="00826023" w:rsidP="00EE5FA8">
      <w:pPr>
        <w:tabs>
          <w:tab w:val="left" w:pos="6177"/>
        </w:tabs>
        <w:rPr>
          <w:rFonts w:cstheme="minorHAnsi"/>
          <w:color w:val="000000" w:themeColor="text1"/>
          <w:sz w:val="20"/>
          <w:szCs w:val="20"/>
        </w:rPr>
      </w:pPr>
    </w:p>
    <w:p w14:paraId="35764FB7" w14:textId="77777777" w:rsidR="00826023" w:rsidRDefault="00826023" w:rsidP="00EE5FA8">
      <w:pPr>
        <w:tabs>
          <w:tab w:val="left" w:pos="6177"/>
        </w:tabs>
        <w:rPr>
          <w:rFonts w:cstheme="minorHAnsi"/>
          <w:color w:val="000000" w:themeColor="text1"/>
          <w:sz w:val="20"/>
          <w:szCs w:val="20"/>
        </w:rPr>
      </w:pPr>
    </w:p>
    <w:p w14:paraId="32D1D8F1" w14:textId="77777777" w:rsidR="00826023" w:rsidRDefault="00826023" w:rsidP="00EE5FA8">
      <w:pPr>
        <w:tabs>
          <w:tab w:val="left" w:pos="6177"/>
        </w:tabs>
        <w:rPr>
          <w:rFonts w:cstheme="minorHAnsi"/>
          <w:color w:val="000000" w:themeColor="text1"/>
          <w:sz w:val="20"/>
          <w:szCs w:val="20"/>
        </w:rPr>
      </w:pPr>
    </w:p>
    <w:p w14:paraId="398E1ABD" w14:textId="77777777" w:rsidR="00826023" w:rsidRDefault="00826023" w:rsidP="00EE5FA8">
      <w:pPr>
        <w:tabs>
          <w:tab w:val="left" w:pos="6177"/>
        </w:tabs>
        <w:rPr>
          <w:rFonts w:cstheme="minorHAnsi"/>
          <w:color w:val="000000" w:themeColor="text1"/>
          <w:sz w:val="20"/>
          <w:szCs w:val="20"/>
        </w:rPr>
      </w:pPr>
    </w:p>
    <w:p w14:paraId="11BB3035" w14:textId="77777777" w:rsidR="00826023" w:rsidRDefault="00826023" w:rsidP="00EE5FA8">
      <w:pPr>
        <w:tabs>
          <w:tab w:val="left" w:pos="6177"/>
        </w:tabs>
        <w:rPr>
          <w:rFonts w:cstheme="minorHAnsi"/>
          <w:color w:val="000000" w:themeColor="text1"/>
          <w:sz w:val="20"/>
          <w:szCs w:val="20"/>
        </w:rPr>
      </w:pPr>
    </w:p>
    <w:p w14:paraId="6FD68233" w14:textId="77777777" w:rsidR="00826023" w:rsidRDefault="00826023" w:rsidP="00EE5FA8">
      <w:pPr>
        <w:tabs>
          <w:tab w:val="left" w:pos="6177"/>
        </w:tabs>
        <w:rPr>
          <w:rFonts w:cstheme="minorHAnsi"/>
          <w:color w:val="000000" w:themeColor="text1"/>
          <w:sz w:val="20"/>
          <w:szCs w:val="20"/>
        </w:rPr>
      </w:pPr>
    </w:p>
    <w:p w14:paraId="2A55C110" w14:textId="77777777" w:rsidR="00826023" w:rsidRDefault="00826023" w:rsidP="00EE5FA8">
      <w:pPr>
        <w:tabs>
          <w:tab w:val="left" w:pos="6177"/>
        </w:tabs>
        <w:rPr>
          <w:rFonts w:cstheme="minorHAnsi"/>
          <w:color w:val="000000" w:themeColor="text1"/>
          <w:sz w:val="20"/>
          <w:szCs w:val="20"/>
        </w:rPr>
      </w:pPr>
    </w:p>
    <w:p w14:paraId="3D00F9AE" w14:textId="77777777" w:rsidR="00826023" w:rsidRDefault="00826023" w:rsidP="00EE5FA8">
      <w:pPr>
        <w:tabs>
          <w:tab w:val="left" w:pos="6177"/>
        </w:tabs>
        <w:rPr>
          <w:rFonts w:cstheme="minorHAnsi"/>
          <w:color w:val="000000" w:themeColor="text1"/>
          <w:sz w:val="20"/>
          <w:szCs w:val="20"/>
        </w:rPr>
      </w:pPr>
    </w:p>
    <w:p w14:paraId="2252D168" w14:textId="77777777" w:rsidR="00826023" w:rsidRDefault="00826023" w:rsidP="00EE5FA8">
      <w:pPr>
        <w:tabs>
          <w:tab w:val="left" w:pos="6177"/>
        </w:tabs>
        <w:rPr>
          <w:rFonts w:cstheme="minorHAnsi"/>
          <w:color w:val="000000" w:themeColor="text1"/>
          <w:sz w:val="20"/>
          <w:szCs w:val="20"/>
        </w:rPr>
      </w:pPr>
    </w:p>
    <w:p w14:paraId="3201400C" w14:textId="77777777" w:rsidR="00826023" w:rsidRDefault="00826023" w:rsidP="00EE5FA8">
      <w:pPr>
        <w:tabs>
          <w:tab w:val="left" w:pos="6177"/>
        </w:tabs>
        <w:rPr>
          <w:rFonts w:cstheme="minorHAnsi"/>
          <w:color w:val="000000" w:themeColor="text1"/>
          <w:sz w:val="20"/>
          <w:szCs w:val="20"/>
        </w:rPr>
      </w:pPr>
    </w:p>
    <w:p w14:paraId="0C00DBCC" w14:textId="77777777" w:rsidR="00826023" w:rsidRDefault="00826023" w:rsidP="00EE5FA8">
      <w:pPr>
        <w:tabs>
          <w:tab w:val="left" w:pos="6177"/>
        </w:tabs>
        <w:rPr>
          <w:rFonts w:cstheme="minorHAnsi"/>
          <w:color w:val="000000" w:themeColor="text1"/>
          <w:sz w:val="20"/>
          <w:szCs w:val="20"/>
        </w:rPr>
      </w:pPr>
    </w:p>
    <w:p w14:paraId="3D1AF675" w14:textId="7502EB11"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 xml:space="preserve">NEW </w:t>
      </w:r>
    </w:p>
    <w:p w14:paraId="0491EC63" w14:textId="0D2DC0E8" w:rsidR="00EE5FA8" w:rsidRDefault="00EE5FA8" w:rsidP="00DD5E8B">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2F4E4F4A" w14:textId="5E881EA8" w:rsidR="00DD5E8B" w:rsidRDefault="00826023" w:rsidP="00DD5E8B">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27 ,</w:t>
      </w:r>
      <w:proofErr w:type="gramEnd"/>
      <w:r>
        <w:rPr>
          <w:rFonts w:ascii="Menlo" w:hAnsi="Menlo" w:cs="Menlo"/>
          <w:color w:val="000000"/>
          <w:sz w:val="22"/>
          <w:szCs w:val="22"/>
          <w:lang w:val="en-GB"/>
        </w:rPr>
        <w:t xml:space="preserve"> 73</w:t>
      </w:r>
    </w:p>
    <w:p w14:paraId="7D103B42" w14:textId="72BE4384" w:rsidR="00826023" w:rsidRDefault="00826023" w:rsidP="00DD5E8B">
      <w:pPr>
        <w:tabs>
          <w:tab w:val="left" w:pos="6177"/>
        </w:tabs>
        <w:rPr>
          <w:rFonts w:ascii="Menlo" w:hAnsi="Menlo" w:cs="Menlo"/>
          <w:color w:val="000000"/>
          <w:sz w:val="22"/>
          <w:szCs w:val="22"/>
          <w:lang w:val="en-GB"/>
        </w:rPr>
      </w:pPr>
    </w:p>
    <w:p w14:paraId="08311891" w14:textId="3BABDD3E" w:rsidR="00826023" w:rsidRPr="00DD5E8B" w:rsidRDefault="00826023" w:rsidP="00DD5E8B">
      <w:pPr>
        <w:tabs>
          <w:tab w:val="left" w:pos="6177"/>
        </w:tabs>
        <w:rPr>
          <w:rFonts w:eastAsia="Times New Roman" w:cstheme="minorHAnsi"/>
          <w:color w:val="D4D4D4"/>
          <w:sz w:val="20"/>
          <w:szCs w:val="20"/>
          <w:lang w:val="en-AU" w:eastAsia="en-GB"/>
        </w:rPr>
      </w:pPr>
      <w:r>
        <w:rPr>
          <w:rFonts w:eastAsia="Times New Roman" w:cstheme="minorHAnsi"/>
          <w:noProof/>
          <w:color w:val="D4D4D4"/>
          <w:sz w:val="20"/>
          <w:szCs w:val="20"/>
          <w:lang w:val="en-AU" w:eastAsia="en-GB"/>
        </w:rPr>
        <w:drawing>
          <wp:inline distT="0" distB="0" distL="0" distR="0" wp14:anchorId="4ED58401" wp14:editId="5E0F4147">
            <wp:extent cx="2735107" cy="2051253"/>
            <wp:effectExtent l="0" t="0" r="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3987" cy="209541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0BBD086E" wp14:editId="6E033BE5">
            <wp:extent cx="2857790" cy="2143263"/>
            <wp:effectExtent l="0" t="0" r="0" b="317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5682" cy="217918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3D1A8470" wp14:editId="43ACE932">
            <wp:extent cx="2784103" cy="20880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792138" cy="2094026"/>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4BB5D63" wp14:editId="78B525E9">
            <wp:extent cx="2400090" cy="1800000"/>
            <wp:effectExtent l="0" t="0" r="635" b="381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891" cy="1829100"/>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29202B27" wp14:editId="71312E5E">
            <wp:extent cx="2841705" cy="2131200"/>
            <wp:effectExtent l="0" t="0" r="3175" b="254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395" cy="2148967"/>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DF22509" wp14:editId="71E27397">
            <wp:extent cx="2409689" cy="1807200"/>
            <wp:effectExtent l="0" t="0" r="381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17" cy="1830995"/>
                    </a:xfrm>
                    <a:prstGeom prst="rect">
                      <a:avLst/>
                    </a:prstGeom>
                  </pic:spPr>
                </pic:pic>
              </a:graphicData>
            </a:graphic>
          </wp:inline>
        </w:drawing>
      </w:r>
      <w:r>
        <w:rPr>
          <w:rFonts w:eastAsia="Times New Roman" w:cstheme="minorHAnsi"/>
          <w:noProof/>
          <w:color w:val="D4D4D4"/>
          <w:sz w:val="20"/>
          <w:szCs w:val="20"/>
          <w:lang w:val="en-AU" w:eastAsia="en-GB"/>
        </w:rPr>
        <w:lastRenderedPageBreak/>
        <w:drawing>
          <wp:inline distT="0" distB="0" distL="0" distR="0" wp14:anchorId="37444FBE" wp14:editId="567C792D">
            <wp:extent cx="2544094" cy="1908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4122" cy="191552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A3BEC5A" wp14:editId="7CFA1003">
            <wp:extent cx="2764902" cy="2073600"/>
            <wp:effectExtent l="0" t="0" r="381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3042" cy="2087204"/>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13D4600" wp14:editId="3443D342">
            <wp:extent cx="2035275" cy="1526400"/>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6038" cy="1534472"/>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B536C8A" wp14:editId="0A0AEFB5">
            <wp:extent cx="2457691" cy="184320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2862" cy="1854578"/>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749183D7" w14:textId="17FCD4E3" w:rsidR="00EE5FA8"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RANDOM SPY AGENTS (</w:t>
      </w:r>
      <w:r w:rsidR="00DD5E8B" w:rsidRPr="00FE428F">
        <w:rPr>
          <w:rFonts w:cstheme="minorHAnsi"/>
          <w:color w:val="000000" w:themeColor="text1"/>
          <w:sz w:val="20"/>
          <w:szCs w:val="20"/>
        </w:rPr>
        <w:t>NO BAYES CLASSIFIER</w:t>
      </w:r>
      <w:r w:rsidRPr="00FE428F">
        <w:rPr>
          <w:rFonts w:cstheme="minorHAnsi"/>
          <w:color w:val="000000" w:themeColor="text1"/>
          <w:sz w:val="20"/>
          <w:szCs w:val="20"/>
        </w:rPr>
        <w:t>)</w:t>
      </w:r>
    </w:p>
    <w:p w14:paraId="597FCFA5" w14:textId="4FE6971B" w:rsidR="00826023" w:rsidRDefault="00826023" w:rsidP="00EE5FA8">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171 ,</w:t>
      </w:r>
      <w:proofErr w:type="gramEnd"/>
      <w:r>
        <w:rPr>
          <w:rFonts w:ascii="Menlo" w:hAnsi="Menlo" w:cs="Menlo"/>
          <w:color w:val="000000"/>
          <w:sz w:val="22"/>
          <w:szCs w:val="22"/>
          <w:lang w:val="en-GB"/>
        </w:rPr>
        <w:t xml:space="preserve">  24</w:t>
      </w:r>
    </w:p>
    <w:p w14:paraId="548C5B38" w14:textId="4FDE3F06" w:rsidR="00826023" w:rsidRPr="00DD5E8B" w:rsidRDefault="00826023" w:rsidP="00EE5FA8">
      <w:pPr>
        <w:tabs>
          <w:tab w:val="left" w:pos="6177"/>
        </w:tabs>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1650E4F8" wp14:editId="13BFE4B4">
            <wp:extent cx="5732145" cy="4298950"/>
            <wp:effectExtent l="0" t="0" r="0" b="635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907176E" wp14:editId="28E92A9C">
            <wp:extent cx="5732145" cy="4298950"/>
            <wp:effectExtent l="0" t="0" r="0" b="635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28CA2247" wp14:editId="6F221478">
            <wp:extent cx="5732145" cy="4298950"/>
            <wp:effectExtent l="0" t="0" r="0" b="63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6BAF9D5" wp14:editId="62EFA0FA">
            <wp:extent cx="5732145" cy="4298950"/>
            <wp:effectExtent l="0" t="0" r="0" b="635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77B4BD86" wp14:editId="7090FB84">
            <wp:extent cx="5732145" cy="4298950"/>
            <wp:effectExtent l="0" t="0" r="0" b="635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8C1763C" wp14:editId="7F20E147">
            <wp:extent cx="5732145" cy="429895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5D78D134" wp14:editId="6BC07EC2">
            <wp:extent cx="5732145" cy="4298950"/>
            <wp:effectExtent l="0" t="0" r="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2F39D49B" wp14:editId="6D36ABB8">
            <wp:extent cx="5732145" cy="4298950"/>
            <wp:effectExtent l="0" t="0" r="0" b="635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370ED311" wp14:editId="2ACA21BC">
            <wp:extent cx="5732145" cy="4298950"/>
            <wp:effectExtent l="0" t="0" r="0" b="635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C24AFC2" wp14:editId="14B962E7">
            <wp:extent cx="5732145" cy="4298950"/>
            <wp:effectExtent l="0" t="0" r="0" b="635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5DF7339" w14:textId="285432E4" w:rsidR="00270EE8" w:rsidRPr="00FE428F" w:rsidRDefault="00270EE8" w:rsidP="00EE5FA8">
      <w:pPr>
        <w:rPr>
          <w:rFonts w:cstheme="minorHAnsi"/>
          <w:sz w:val="20"/>
          <w:szCs w:val="20"/>
        </w:rPr>
      </w:pPr>
    </w:p>
    <w:p w14:paraId="1358C2CB" w14:textId="77777777" w:rsidR="00486BEE" w:rsidRDefault="00486BEE" w:rsidP="00DD5E8B">
      <w:pPr>
        <w:tabs>
          <w:tab w:val="left" w:pos="6177"/>
        </w:tabs>
        <w:rPr>
          <w:rFonts w:cstheme="minorHAnsi"/>
          <w:color w:val="000000" w:themeColor="text1"/>
          <w:sz w:val="20"/>
          <w:szCs w:val="20"/>
        </w:rPr>
      </w:pPr>
    </w:p>
    <w:p w14:paraId="55FEF47B" w14:textId="77777777" w:rsidR="00486BEE" w:rsidRDefault="00486BEE" w:rsidP="00DD5E8B">
      <w:pPr>
        <w:tabs>
          <w:tab w:val="left" w:pos="6177"/>
        </w:tabs>
        <w:rPr>
          <w:rFonts w:cstheme="minorHAnsi"/>
          <w:color w:val="000000" w:themeColor="text1"/>
          <w:sz w:val="20"/>
          <w:szCs w:val="20"/>
        </w:rPr>
      </w:pPr>
    </w:p>
    <w:p w14:paraId="68C13CD8" w14:textId="77777777" w:rsidR="00486BEE" w:rsidRDefault="00486BEE" w:rsidP="00DD5E8B">
      <w:pPr>
        <w:tabs>
          <w:tab w:val="left" w:pos="6177"/>
        </w:tabs>
        <w:rPr>
          <w:rFonts w:cstheme="minorHAnsi"/>
          <w:color w:val="000000" w:themeColor="text1"/>
          <w:sz w:val="20"/>
          <w:szCs w:val="20"/>
        </w:rPr>
      </w:pPr>
    </w:p>
    <w:p w14:paraId="62A86505" w14:textId="77777777" w:rsidR="00486BEE" w:rsidRDefault="00486BEE" w:rsidP="00DD5E8B">
      <w:pPr>
        <w:tabs>
          <w:tab w:val="left" w:pos="6177"/>
        </w:tabs>
        <w:rPr>
          <w:rFonts w:cstheme="minorHAnsi"/>
          <w:color w:val="000000" w:themeColor="text1"/>
          <w:sz w:val="20"/>
          <w:szCs w:val="20"/>
        </w:rPr>
      </w:pPr>
    </w:p>
    <w:p w14:paraId="17A61FEE" w14:textId="77777777" w:rsidR="00486BEE" w:rsidRDefault="00486BEE" w:rsidP="00DD5E8B">
      <w:pPr>
        <w:tabs>
          <w:tab w:val="left" w:pos="6177"/>
        </w:tabs>
        <w:rPr>
          <w:rFonts w:cstheme="minorHAnsi"/>
          <w:color w:val="000000" w:themeColor="text1"/>
          <w:sz w:val="20"/>
          <w:szCs w:val="20"/>
        </w:rPr>
      </w:pPr>
    </w:p>
    <w:p w14:paraId="02DBD21A" w14:textId="77777777" w:rsidR="00486BEE" w:rsidRDefault="00486BEE" w:rsidP="00DD5E8B">
      <w:pPr>
        <w:tabs>
          <w:tab w:val="left" w:pos="6177"/>
        </w:tabs>
        <w:rPr>
          <w:rFonts w:cstheme="minorHAnsi"/>
          <w:color w:val="000000" w:themeColor="text1"/>
          <w:sz w:val="20"/>
          <w:szCs w:val="20"/>
        </w:rPr>
      </w:pPr>
    </w:p>
    <w:p w14:paraId="1DE203FB" w14:textId="77777777" w:rsidR="00486BEE" w:rsidRDefault="00486BEE" w:rsidP="00DD5E8B">
      <w:pPr>
        <w:tabs>
          <w:tab w:val="left" w:pos="6177"/>
        </w:tabs>
        <w:rPr>
          <w:rFonts w:cstheme="minorHAnsi"/>
          <w:color w:val="000000" w:themeColor="text1"/>
          <w:sz w:val="20"/>
          <w:szCs w:val="20"/>
        </w:rPr>
      </w:pPr>
    </w:p>
    <w:p w14:paraId="0468AB07" w14:textId="77777777" w:rsidR="00486BEE" w:rsidRDefault="00486BEE" w:rsidP="00DD5E8B">
      <w:pPr>
        <w:tabs>
          <w:tab w:val="left" w:pos="6177"/>
        </w:tabs>
        <w:rPr>
          <w:rFonts w:cstheme="minorHAnsi"/>
          <w:color w:val="000000" w:themeColor="text1"/>
          <w:sz w:val="20"/>
          <w:szCs w:val="20"/>
        </w:rPr>
      </w:pPr>
    </w:p>
    <w:p w14:paraId="49D198CD" w14:textId="77777777" w:rsidR="00486BEE" w:rsidRDefault="00486BEE" w:rsidP="00DD5E8B">
      <w:pPr>
        <w:tabs>
          <w:tab w:val="left" w:pos="6177"/>
        </w:tabs>
        <w:rPr>
          <w:rFonts w:cstheme="minorHAnsi"/>
          <w:color w:val="000000" w:themeColor="text1"/>
          <w:sz w:val="20"/>
          <w:szCs w:val="20"/>
        </w:rPr>
      </w:pPr>
    </w:p>
    <w:p w14:paraId="0EC85510" w14:textId="77777777" w:rsidR="00486BEE" w:rsidRDefault="00486BEE" w:rsidP="00DD5E8B">
      <w:pPr>
        <w:tabs>
          <w:tab w:val="left" w:pos="6177"/>
        </w:tabs>
        <w:rPr>
          <w:rFonts w:cstheme="minorHAnsi"/>
          <w:color w:val="000000" w:themeColor="text1"/>
          <w:sz w:val="20"/>
          <w:szCs w:val="20"/>
        </w:rPr>
      </w:pPr>
    </w:p>
    <w:p w14:paraId="1A55BA8F" w14:textId="77777777" w:rsidR="00486BEE" w:rsidRDefault="00486BEE" w:rsidP="00DD5E8B">
      <w:pPr>
        <w:tabs>
          <w:tab w:val="left" w:pos="6177"/>
        </w:tabs>
        <w:rPr>
          <w:rFonts w:cstheme="minorHAnsi"/>
          <w:color w:val="000000" w:themeColor="text1"/>
          <w:sz w:val="20"/>
          <w:szCs w:val="20"/>
        </w:rPr>
      </w:pPr>
    </w:p>
    <w:p w14:paraId="44F8EF0C" w14:textId="77777777" w:rsidR="00486BEE" w:rsidRDefault="00486BEE" w:rsidP="00DD5E8B">
      <w:pPr>
        <w:tabs>
          <w:tab w:val="left" w:pos="6177"/>
        </w:tabs>
        <w:rPr>
          <w:rFonts w:cstheme="minorHAnsi"/>
          <w:color w:val="000000" w:themeColor="text1"/>
          <w:sz w:val="20"/>
          <w:szCs w:val="20"/>
        </w:rPr>
      </w:pPr>
    </w:p>
    <w:p w14:paraId="5AD50383" w14:textId="77777777" w:rsidR="00486BEE" w:rsidRDefault="00486BEE" w:rsidP="00DD5E8B">
      <w:pPr>
        <w:tabs>
          <w:tab w:val="left" w:pos="6177"/>
        </w:tabs>
        <w:rPr>
          <w:rFonts w:cstheme="minorHAnsi"/>
          <w:color w:val="000000" w:themeColor="text1"/>
          <w:sz w:val="20"/>
          <w:szCs w:val="20"/>
        </w:rPr>
      </w:pPr>
    </w:p>
    <w:p w14:paraId="1AB08B7B" w14:textId="77777777" w:rsidR="00486BEE" w:rsidRDefault="00486BEE" w:rsidP="00DD5E8B">
      <w:pPr>
        <w:tabs>
          <w:tab w:val="left" w:pos="6177"/>
        </w:tabs>
        <w:rPr>
          <w:rFonts w:cstheme="minorHAnsi"/>
          <w:color w:val="000000" w:themeColor="text1"/>
          <w:sz w:val="20"/>
          <w:szCs w:val="20"/>
        </w:rPr>
      </w:pPr>
    </w:p>
    <w:p w14:paraId="14097AD0" w14:textId="77777777" w:rsidR="00486BEE" w:rsidRDefault="00486BEE" w:rsidP="00DD5E8B">
      <w:pPr>
        <w:tabs>
          <w:tab w:val="left" w:pos="6177"/>
        </w:tabs>
        <w:rPr>
          <w:rFonts w:cstheme="minorHAnsi"/>
          <w:color w:val="000000" w:themeColor="text1"/>
          <w:sz w:val="20"/>
          <w:szCs w:val="20"/>
        </w:rPr>
      </w:pPr>
    </w:p>
    <w:p w14:paraId="3DA0F50D" w14:textId="77777777" w:rsidR="00486BEE" w:rsidRDefault="00486BEE" w:rsidP="00DD5E8B">
      <w:pPr>
        <w:tabs>
          <w:tab w:val="left" w:pos="6177"/>
        </w:tabs>
        <w:rPr>
          <w:rFonts w:cstheme="minorHAnsi"/>
          <w:color w:val="000000" w:themeColor="text1"/>
          <w:sz w:val="20"/>
          <w:szCs w:val="20"/>
        </w:rPr>
      </w:pPr>
    </w:p>
    <w:p w14:paraId="22629DA3" w14:textId="77777777" w:rsidR="00486BEE" w:rsidRDefault="00486BEE" w:rsidP="00DD5E8B">
      <w:pPr>
        <w:tabs>
          <w:tab w:val="left" w:pos="6177"/>
        </w:tabs>
        <w:rPr>
          <w:rFonts w:cstheme="minorHAnsi"/>
          <w:color w:val="000000" w:themeColor="text1"/>
          <w:sz w:val="20"/>
          <w:szCs w:val="20"/>
        </w:rPr>
      </w:pPr>
    </w:p>
    <w:p w14:paraId="6D4C7F5B" w14:textId="77777777" w:rsidR="00486BEE" w:rsidRDefault="00486BEE" w:rsidP="00DD5E8B">
      <w:pPr>
        <w:tabs>
          <w:tab w:val="left" w:pos="6177"/>
        </w:tabs>
        <w:rPr>
          <w:rFonts w:cstheme="minorHAnsi"/>
          <w:color w:val="000000" w:themeColor="text1"/>
          <w:sz w:val="20"/>
          <w:szCs w:val="20"/>
        </w:rPr>
      </w:pPr>
    </w:p>
    <w:p w14:paraId="704512A3" w14:textId="77777777" w:rsidR="00486BEE" w:rsidRDefault="00486BEE" w:rsidP="00DD5E8B">
      <w:pPr>
        <w:tabs>
          <w:tab w:val="left" w:pos="6177"/>
        </w:tabs>
        <w:rPr>
          <w:rFonts w:cstheme="minorHAnsi"/>
          <w:color w:val="000000" w:themeColor="text1"/>
          <w:sz w:val="20"/>
          <w:szCs w:val="20"/>
        </w:rPr>
      </w:pPr>
    </w:p>
    <w:p w14:paraId="18433760" w14:textId="77777777" w:rsidR="00486BEE" w:rsidRDefault="00486BEE" w:rsidP="00DD5E8B">
      <w:pPr>
        <w:tabs>
          <w:tab w:val="left" w:pos="6177"/>
        </w:tabs>
        <w:rPr>
          <w:rFonts w:cstheme="minorHAnsi"/>
          <w:color w:val="000000" w:themeColor="text1"/>
          <w:sz w:val="20"/>
          <w:szCs w:val="20"/>
        </w:rPr>
      </w:pPr>
    </w:p>
    <w:p w14:paraId="32E369D6" w14:textId="77777777" w:rsidR="00486BEE" w:rsidRDefault="00486BEE" w:rsidP="00DD5E8B">
      <w:pPr>
        <w:tabs>
          <w:tab w:val="left" w:pos="6177"/>
        </w:tabs>
        <w:rPr>
          <w:rFonts w:cstheme="minorHAnsi"/>
          <w:color w:val="000000" w:themeColor="text1"/>
          <w:sz w:val="20"/>
          <w:szCs w:val="20"/>
        </w:rPr>
      </w:pPr>
    </w:p>
    <w:p w14:paraId="5485E004" w14:textId="77777777" w:rsidR="00486BEE" w:rsidRDefault="00486BEE" w:rsidP="00DD5E8B">
      <w:pPr>
        <w:tabs>
          <w:tab w:val="left" w:pos="6177"/>
        </w:tabs>
        <w:rPr>
          <w:rFonts w:cstheme="minorHAnsi"/>
          <w:color w:val="000000" w:themeColor="text1"/>
          <w:sz w:val="20"/>
          <w:szCs w:val="20"/>
        </w:rPr>
      </w:pPr>
    </w:p>
    <w:p w14:paraId="4444367E" w14:textId="77777777" w:rsidR="00486BEE" w:rsidRDefault="00486BEE" w:rsidP="00DD5E8B">
      <w:pPr>
        <w:tabs>
          <w:tab w:val="left" w:pos="6177"/>
        </w:tabs>
        <w:rPr>
          <w:rFonts w:cstheme="minorHAnsi"/>
          <w:color w:val="000000" w:themeColor="text1"/>
          <w:sz w:val="20"/>
          <w:szCs w:val="20"/>
        </w:rPr>
      </w:pPr>
    </w:p>
    <w:p w14:paraId="6A301556" w14:textId="77777777" w:rsidR="00486BEE" w:rsidRDefault="00486BEE" w:rsidP="00DD5E8B">
      <w:pPr>
        <w:tabs>
          <w:tab w:val="left" w:pos="6177"/>
        </w:tabs>
        <w:rPr>
          <w:rFonts w:cstheme="minorHAnsi"/>
          <w:color w:val="000000" w:themeColor="text1"/>
          <w:sz w:val="20"/>
          <w:szCs w:val="20"/>
        </w:rPr>
      </w:pPr>
    </w:p>
    <w:p w14:paraId="519927B4" w14:textId="77777777" w:rsidR="00486BEE" w:rsidRDefault="00486BEE" w:rsidP="00DD5E8B">
      <w:pPr>
        <w:tabs>
          <w:tab w:val="left" w:pos="6177"/>
        </w:tabs>
        <w:rPr>
          <w:rFonts w:cstheme="minorHAnsi"/>
          <w:color w:val="000000" w:themeColor="text1"/>
          <w:sz w:val="20"/>
          <w:szCs w:val="20"/>
        </w:rPr>
      </w:pPr>
    </w:p>
    <w:p w14:paraId="1E31CBE0" w14:textId="77777777" w:rsidR="00486BEE" w:rsidRDefault="00486BEE" w:rsidP="00DD5E8B">
      <w:pPr>
        <w:tabs>
          <w:tab w:val="left" w:pos="6177"/>
        </w:tabs>
        <w:rPr>
          <w:rFonts w:cstheme="minorHAnsi"/>
          <w:color w:val="000000" w:themeColor="text1"/>
          <w:sz w:val="20"/>
          <w:szCs w:val="20"/>
        </w:rPr>
      </w:pPr>
    </w:p>
    <w:p w14:paraId="47CBFFB1" w14:textId="77777777" w:rsidR="00486BEE" w:rsidRDefault="00486BEE" w:rsidP="00DD5E8B">
      <w:pPr>
        <w:tabs>
          <w:tab w:val="left" w:pos="6177"/>
        </w:tabs>
        <w:rPr>
          <w:rFonts w:cstheme="minorHAnsi"/>
          <w:color w:val="000000" w:themeColor="text1"/>
          <w:sz w:val="20"/>
          <w:szCs w:val="20"/>
        </w:rPr>
      </w:pPr>
    </w:p>
    <w:p w14:paraId="0D673E3C" w14:textId="77777777" w:rsidR="00486BEE" w:rsidRDefault="00486BEE" w:rsidP="00DD5E8B">
      <w:pPr>
        <w:tabs>
          <w:tab w:val="left" w:pos="6177"/>
        </w:tabs>
        <w:rPr>
          <w:rFonts w:cstheme="minorHAnsi"/>
          <w:color w:val="000000" w:themeColor="text1"/>
          <w:sz w:val="20"/>
          <w:szCs w:val="20"/>
        </w:rPr>
      </w:pPr>
    </w:p>
    <w:p w14:paraId="2BA9C361" w14:textId="77777777" w:rsidR="00486BEE" w:rsidRDefault="00486BEE" w:rsidP="00DD5E8B">
      <w:pPr>
        <w:tabs>
          <w:tab w:val="left" w:pos="6177"/>
        </w:tabs>
        <w:rPr>
          <w:rFonts w:cstheme="minorHAnsi"/>
          <w:color w:val="000000" w:themeColor="text1"/>
          <w:sz w:val="20"/>
          <w:szCs w:val="20"/>
        </w:rPr>
      </w:pPr>
    </w:p>
    <w:p w14:paraId="1B864A84" w14:textId="77777777" w:rsidR="00486BEE" w:rsidRDefault="00486BEE" w:rsidP="00DD5E8B">
      <w:pPr>
        <w:tabs>
          <w:tab w:val="left" w:pos="6177"/>
        </w:tabs>
        <w:rPr>
          <w:rFonts w:cstheme="minorHAnsi"/>
          <w:color w:val="000000" w:themeColor="text1"/>
          <w:sz w:val="20"/>
          <w:szCs w:val="20"/>
        </w:rPr>
      </w:pPr>
    </w:p>
    <w:p w14:paraId="3E6F1FF2" w14:textId="77777777" w:rsidR="00486BEE" w:rsidRDefault="00486BEE" w:rsidP="00DD5E8B">
      <w:pPr>
        <w:tabs>
          <w:tab w:val="left" w:pos="6177"/>
        </w:tabs>
        <w:rPr>
          <w:rFonts w:cstheme="minorHAnsi"/>
          <w:color w:val="000000" w:themeColor="text1"/>
          <w:sz w:val="20"/>
          <w:szCs w:val="20"/>
        </w:rPr>
      </w:pPr>
    </w:p>
    <w:p w14:paraId="74D97026" w14:textId="77777777" w:rsidR="00486BEE" w:rsidRDefault="00486BEE" w:rsidP="00DD5E8B">
      <w:pPr>
        <w:tabs>
          <w:tab w:val="left" w:pos="6177"/>
        </w:tabs>
        <w:rPr>
          <w:rFonts w:cstheme="minorHAnsi"/>
          <w:color w:val="000000" w:themeColor="text1"/>
          <w:sz w:val="20"/>
          <w:szCs w:val="20"/>
        </w:rPr>
      </w:pPr>
    </w:p>
    <w:p w14:paraId="09516AA8" w14:textId="77777777" w:rsidR="00486BEE" w:rsidRDefault="00486BEE" w:rsidP="00DD5E8B">
      <w:pPr>
        <w:tabs>
          <w:tab w:val="left" w:pos="6177"/>
        </w:tabs>
        <w:rPr>
          <w:rFonts w:cstheme="minorHAnsi"/>
          <w:color w:val="000000" w:themeColor="text1"/>
          <w:sz w:val="20"/>
          <w:szCs w:val="20"/>
        </w:rPr>
      </w:pPr>
    </w:p>
    <w:p w14:paraId="187390DC" w14:textId="77777777" w:rsidR="00486BEE" w:rsidRDefault="00486BEE" w:rsidP="00DD5E8B">
      <w:pPr>
        <w:tabs>
          <w:tab w:val="left" w:pos="6177"/>
        </w:tabs>
        <w:rPr>
          <w:rFonts w:cstheme="minorHAnsi"/>
          <w:color w:val="000000" w:themeColor="text1"/>
          <w:sz w:val="20"/>
          <w:szCs w:val="20"/>
        </w:rPr>
      </w:pPr>
    </w:p>
    <w:p w14:paraId="379F9887" w14:textId="77777777" w:rsidR="00486BEE" w:rsidRDefault="00486BEE" w:rsidP="00DD5E8B">
      <w:pPr>
        <w:tabs>
          <w:tab w:val="left" w:pos="6177"/>
        </w:tabs>
        <w:rPr>
          <w:rFonts w:cstheme="minorHAnsi"/>
          <w:color w:val="000000" w:themeColor="text1"/>
          <w:sz w:val="20"/>
          <w:szCs w:val="20"/>
        </w:rPr>
      </w:pPr>
    </w:p>
    <w:p w14:paraId="4A76AF7A" w14:textId="60F415F6" w:rsidR="00DD5E8B" w:rsidRPr="00DD5E8B" w:rsidRDefault="00DD5E8B" w:rsidP="00DD5E8B">
      <w:pPr>
        <w:tabs>
          <w:tab w:val="left" w:pos="6177"/>
        </w:tabs>
        <w:rPr>
          <w:rFonts w:cstheme="minorHAnsi"/>
          <w:color w:val="000000" w:themeColor="text1"/>
          <w:sz w:val="20"/>
          <w:szCs w:val="20"/>
        </w:rPr>
      </w:pPr>
      <w:r w:rsidRPr="00FE428F">
        <w:rPr>
          <w:rFonts w:cstheme="minorHAnsi"/>
          <w:color w:val="000000" w:themeColor="text1"/>
          <w:sz w:val="20"/>
          <w:szCs w:val="20"/>
        </w:rPr>
        <w:t xml:space="preserve">LOGICAL RESISTANCE VS </w:t>
      </w:r>
      <w:r>
        <w:rPr>
          <w:rFonts w:cstheme="minorHAnsi"/>
          <w:color w:val="000000" w:themeColor="text1"/>
          <w:sz w:val="20"/>
          <w:szCs w:val="20"/>
        </w:rPr>
        <w:t>STUPID</w:t>
      </w:r>
      <w:r w:rsidRPr="00FE428F">
        <w:rPr>
          <w:rFonts w:cstheme="minorHAnsi"/>
          <w:color w:val="000000" w:themeColor="text1"/>
          <w:sz w:val="20"/>
          <w:szCs w:val="20"/>
        </w:rPr>
        <w:t xml:space="preserve"> SPY AGENTS (NO BAYES CLASSIFIER)</w:t>
      </w:r>
    </w:p>
    <w:p w14:paraId="5D058C2E" w14:textId="2FEBA9A4" w:rsidR="00270EE8" w:rsidRDefault="00826023" w:rsidP="00DD5E8B">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26 ,</w:t>
      </w:r>
      <w:proofErr w:type="gramEnd"/>
      <w:r>
        <w:rPr>
          <w:rFonts w:ascii="Menlo" w:hAnsi="Menlo" w:cs="Menlo"/>
          <w:color w:val="000000"/>
          <w:sz w:val="22"/>
          <w:szCs w:val="22"/>
          <w:lang w:val="en-GB"/>
        </w:rPr>
        <w:t xml:space="preserve">  181</w:t>
      </w:r>
    </w:p>
    <w:p w14:paraId="7ED7CD05" w14:textId="37E144DC" w:rsidR="00270EE8" w:rsidRDefault="00270EE8" w:rsidP="00DD5E8B">
      <w:pPr>
        <w:rPr>
          <w:rFonts w:ascii="Menlo" w:hAnsi="Menlo" w:cs="Menlo"/>
          <w:color w:val="000000"/>
          <w:sz w:val="22"/>
          <w:szCs w:val="22"/>
          <w:lang w:val="en-GB"/>
        </w:rPr>
      </w:pPr>
    </w:p>
    <w:p w14:paraId="581B7221" w14:textId="5DA441B5" w:rsidR="00270EE8" w:rsidRDefault="00826023" w:rsidP="00DD5E8B">
      <w:pPr>
        <w:rPr>
          <w:rFonts w:cstheme="minorHAnsi"/>
          <w:sz w:val="20"/>
          <w:szCs w:val="20"/>
        </w:rPr>
      </w:pPr>
      <w:r>
        <w:rPr>
          <w:rFonts w:cstheme="minorHAnsi"/>
          <w:noProof/>
          <w:sz w:val="20"/>
          <w:szCs w:val="20"/>
        </w:rPr>
        <w:drawing>
          <wp:inline distT="0" distB="0" distL="0" distR="0" wp14:anchorId="21EAAEF2" wp14:editId="57C8E4B1">
            <wp:extent cx="5732145" cy="4298950"/>
            <wp:effectExtent l="0" t="0" r="0"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501020C" wp14:editId="2D21930C">
            <wp:extent cx="5732145" cy="4298950"/>
            <wp:effectExtent l="0" t="0" r="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4212FD0C" wp14:editId="01FC8E8F">
            <wp:extent cx="5732145" cy="4298950"/>
            <wp:effectExtent l="0" t="0" r="0" b="635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4B00393" wp14:editId="7A65C67B">
            <wp:extent cx="5732145" cy="4298950"/>
            <wp:effectExtent l="0" t="0" r="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188BB135" wp14:editId="1518B841">
            <wp:extent cx="5732145" cy="4298950"/>
            <wp:effectExtent l="0" t="0" r="0" b="635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3814707" wp14:editId="614BD15C">
            <wp:extent cx="5732145" cy="4298950"/>
            <wp:effectExtent l="0" t="0" r="0" b="635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07DFB637" wp14:editId="36B2D607">
            <wp:extent cx="5732145" cy="4298950"/>
            <wp:effectExtent l="0" t="0" r="0"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2B8C2BB" wp14:editId="2221A762">
            <wp:extent cx="5732145" cy="4298950"/>
            <wp:effectExtent l="0" t="0" r="0" b="635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7B6A0432" wp14:editId="42942521">
            <wp:extent cx="5732145" cy="4298950"/>
            <wp:effectExtent l="0" t="0" r="0" b="635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7527A03" wp14:editId="6863C5B9">
            <wp:extent cx="5732145" cy="4298950"/>
            <wp:effectExtent l="0" t="0" r="0" b="635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179982C" w14:textId="30CF742D" w:rsidR="00270EE8" w:rsidRDefault="00270EE8" w:rsidP="00DD5E8B">
      <w:pPr>
        <w:rPr>
          <w:rFonts w:cstheme="minorHAnsi"/>
          <w:sz w:val="20"/>
          <w:szCs w:val="20"/>
        </w:rPr>
      </w:pPr>
    </w:p>
    <w:p w14:paraId="21A8B1ED" w14:textId="5FBE8C54" w:rsidR="00270EE8" w:rsidRDefault="00270EE8" w:rsidP="00DD5E8B">
      <w:pPr>
        <w:rPr>
          <w:rFonts w:cstheme="minorHAnsi"/>
          <w:sz w:val="20"/>
          <w:szCs w:val="20"/>
        </w:rPr>
      </w:pPr>
    </w:p>
    <w:p w14:paraId="2C1A4FB1" w14:textId="086FFAF1" w:rsidR="00270EE8" w:rsidRDefault="00270EE8" w:rsidP="00DD5E8B">
      <w:pPr>
        <w:rPr>
          <w:rFonts w:cstheme="minorHAnsi"/>
          <w:sz w:val="20"/>
          <w:szCs w:val="20"/>
        </w:rPr>
      </w:pPr>
    </w:p>
    <w:p w14:paraId="4AFAA786" w14:textId="2B968AB2" w:rsidR="00270EE8" w:rsidRDefault="00270EE8" w:rsidP="00DD5E8B">
      <w:pPr>
        <w:rPr>
          <w:rFonts w:cstheme="minorHAnsi"/>
          <w:sz w:val="20"/>
          <w:szCs w:val="20"/>
        </w:rPr>
      </w:pPr>
    </w:p>
    <w:p w14:paraId="4953A49B" w14:textId="3A9A3F10" w:rsidR="00270EE8" w:rsidRDefault="00486BEE" w:rsidP="00486BEE">
      <w:pPr>
        <w:rPr>
          <w:color w:val="000000" w:themeColor="text1"/>
        </w:rPr>
      </w:pPr>
      <w:r>
        <w:rPr>
          <w:color w:val="000000" w:themeColor="text1"/>
        </w:rPr>
        <w:t xml:space="preserve">Logical Resistance Vs Logical Spy </w:t>
      </w:r>
      <w:proofErr w:type="gramStart"/>
      <w:r>
        <w:rPr>
          <w:color w:val="000000" w:themeColor="text1"/>
        </w:rPr>
        <w:t>( With</w:t>
      </w:r>
      <w:proofErr w:type="gramEnd"/>
      <w:r>
        <w:rPr>
          <w:color w:val="000000" w:themeColor="text1"/>
        </w:rPr>
        <w:t xml:space="preserve"> logical data Naïve Bayes Classifier)</w:t>
      </w:r>
    </w:p>
    <w:p w14:paraId="4A721E61" w14:textId="170459B7" w:rsidR="00486BEE" w:rsidRDefault="00486BEE" w:rsidP="00486BEE">
      <w:pPr>
        <w:rPr>
          <w:color w:val="000000" w:themeColor="text1"/>
        </w:rPr>
      </w:pPr>
    </w:p>
    <w:p w14:paraId="1CF2793B" w14:textId="4B1B18E1" w:rsidR="00486BEE" w:rsidRDefault="00CD507E"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r w:rsidR="00196482">
        <w:rPr>
          <w:rFonts w:ascii="Menlo" w:hAnsi="Menlo" w:cs="Menlo"/>
          <w:color w:val="000000"/>
          <w:sz w:val="22"/>
          <w:szCs w:val="22"/>
          <w:lang w:val="en-GB"/>
        </w:rPr>
        <w:t>80,</w:t>
      </w:r>
      <w:r>
        <w:rPr>
          <w:rFonts w:ascii="Menlo" w:hAnsi="Menlo" w:cs="Menlo"/>
          <w:color w:val="000000"/>
          <w:sz w:val="22"/>
          <w:szCs w:val="22"/>
          <w:lang w:val="en-GB"/>
        </w:rPr>
        <w:t xml:space="preserve"> 20</w:t>
      </w:r>
    </w:p>
    <w:p w14:paraId="5C5024A3" w14:textId="3125154B" w:rsidR="00C41B82" w:rsidRDefault="00A37651" w:rsidP="00486BEE">
      <w:pPr>
        <w:rPr>
          <w:rFonts w:ascii="Menlo" w:hAnsi="Menlo" w:cs="Menlo"/>
          <w:color w:val="000000"/>
          <w:sz w:val="22"/>
          <w:szCs w:val="22"/>
          <w:lang w:val="en-GB"/>
        </w:rPr>
      </w:pPr>
      <w:r>
        <w:rPr>
          <w:rFonts w:ascii="Menlo" w:hAnsi="Menlo" w:cs="Menlo"/>
          <w:color w:val="000000"/>
          <w:sz w:val="22"/>
          <w:szCs w:val="22"/>
          <w:lang w:val="en-GB"/>
        </w:rPr>
        <w:t xml:space="preserve">Logical </w:t>
      </w:r>
      <w:proofErr w:type="spellStart"/>
      <w:r>
        <w:rPr>
          <w:rFonts w:ascii="Menlo" w:hAnsi="Menlo" w:cs="Menlo"/>
          <w:color w:val="000000"/>
          <w:sz w:val="22"/>
          <w:szCs w:val="22"/>
          <w:lang w:val="en-GB"/>
        </w:rPr>
        <w:t>Resistancs</w:t>
      </w:r>
      <w:proofErr w:type="spellEnd"/>
      <w:r>
        <w:rPr>
          <w:rFonts w:ascii="Menlo" w:hAnsi="Menlo" w:cs="Menlo"/>
          <w:color w:val="000000"/>
          <w:sz w:val="22"/>
          <w:szCs w:val="22"/>
          <w:lang w:val="en-GB"/>
        </w:rPr>
        <w:t xml:space="preserve"> vs logical spy (with </w:t>
      </w:r>
      <w:r w:rsidR="00887995">
        <w:rPr>
          <w:rFonts w:ascii="Menlo" w:hAnsi="Menlo" w:cs="Menlo"/>
          <w:color w:val="000000"/>
          <w:sz w:val="22"/>
          <w:szCs w:val="22"/>
          <w:lang w:val="en-GB"/>
        </w:rPr>
        <w:t>stupid spy data naïve bayes classifier)</w:t>
      </w:r>
    </w:p>
    <w:p w14:paraId="4FF846C8" w14:textId="77777777"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75 ,</w:t>
      </w:r>
      <w:proofErr w:type="gramEnd"/>
      <w:r>
        <w:rPr>
          <w:rFonts w:ascii="Menlo" w:hAnsi="Menlo" w:cs="Menlo"/>
          <w:color w:val="000000"/>
          <w:sz w:val="22"/>
          <w:szCs w:val="22"/>
          <w:lang w:val="en-GB"/>
        </w:rPr>
        <w:t xml:space="preserve"> 25</w:t>
      </w:r>
    </w:p>
    <w:p w14:paraId="76AEAAAC" w14:textId="02C04F1C" w:rsidR="00887995" w:rsidRDefault="00887995" w:rsidP="00486BEE">
      <w:pPr>
        <w:rPr>
          <w:rFonts w:ascii="Menlo" w:hAnsi="Menlo" w:cs="Menlo"/>
          <w:color w:val="000000"/>
          <w:sz w:val="22"/>
          <w:szCs w:val="22"/>
          <w:lang w:val="en-GB"/>
        </w:rPr>
      </w:pPr>
    </w:p>
    <w:p w14:paraId="26A7A098" w14:textId="52698BBD"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Logical Resistance vs logical spy (with random spy data naïve bayes classifier)</w:t>
      </w:r>
    </w:p>
    <w:p w14:paraId="30E55D6C" w14:textId="6A3DD28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59 ,</w:t>
      </w:r>
      <w:proofErr w:type="gramEnd"/>
      <w:r>
        <w:rPr>
          <w:rFonts w:ascii="Menlo" w:hAnsi="Menlo" w:cs="Menlo"/>
          <w:color w:val="000000"/>
          <w:sz w:val="22"/>
          <w:szCs w:val="22"/>
          <w:lang w:val="en-GB"/>
        </w:rPr>
        <w:t xml:space="preserve"> 41</w:t>
      </w:r>
    </w:p>
    <w:p w14:paraId="0E5CC094" w14:textId="17549555" w:rsidR="00A37651" w:rsidRDefault="00A37651" w:rsidP="00486BEE">
      <w:pPr>
        <w:rPr>
          <w:rFonts w:ascii="Menlo" w:hAnsi="Menlo" w:cs="Menlo"/>
          <w:color w:val="000000"/>
          <w:sz w:val="22"/>
          <w:szCs w:val="22"/>
          <w:lang w:val="en-GB"/>
        </w:rPr>
      </w:pPr>
    </w:p>
    <w:p w14:paraId="22F18DC3" w14:textId="27D827F1" w:rsidR="00A37651" w:rsidRDefault="00A37651" w:rsidP="00486BEE">
      <w:pPr>
        <w:rPr>
          <w:rFonts w:ascii="Menlo" w:hAnsi="Menlo" w:cs="Menlo"/>
          <w:color w:val="000000"/>
          <w:sz w:val="22"/>
          <w:szCs w:val="22"/>
          <w:lang w:val="en-GB"/>
        </w:rPr>
      </w:pPr>
    </w:p>
    <w:p w14:paraId="2A810193" w14:textId="77777777" w:rsidR="00A37651" w:rsidRDefault="00A37651" w:rsidP="00486BEE">
      <w:pPr>
        <w:rPr>
          <w:rFonts w:ascii="Menlo" w:hAnsi="Menlo" w:cs="Menlo"/>
          <w:color w:val="000000"/>
          <w:sz w:val="22"/>
          <w:szCs w:val="22"/>
          <w:lang w:val="en-GB"/>
        </w:rPr>
      </w:pPr>
    </w:p>
    <w:p w14:paraId="3D68471B" w14:textId="308119BE" w:rsidR="001623FE" w:rsidRDefault="001623FE" w:rsidP="00486BEE">
      <w:pPr>
        <w:rPr>
          <w:rFonts w:ascii="Menlo" w:hAnsi="Menlo" w:cs="Menlo"/>
          <w:color w:val="000000"/>
          <w:sz w:val="22"/>
          <w:szCs w:val="22"/>
          <w:lang w:val="en-GB"/>
        </w:rPr>
      </w:pPr>
      <w:r>
        <w:rPr>
          <w:rFonts w:ascii="Menlo" w:hAnsi="Menlo" w:cs="Menlo"/>
          <w:color w:val="000000"/>
          <w:sz w:val="22"/>
          <w:szCs w:val="22"/>
          <w:lang w:val="en-GB"/>
        </w:rPr>
        <w:t>Logical Resistance Vs Stupid Spies (With Logical data Naïve Bayes Classifier)</w:t>
      </w:r>
    </w:p>
    <w:p w14:paraId="63C557AD" w14:textId="77777777" w:rsidR="00767996" w:rsidRDefault="00767996" w:rsidP="00486BEE">
      <w:pPr>
        <w:rPr>
          <w:rFonts w:ascii="Menlo" w:hAnsi="Menlo" w:cs="Menlo"/>
          <w:color w:val="000000"/>
          <w:sz w:val="22"/>
          <w:szCs w:val="22"/>
          <w:lang w:val="en-GB"/>
        </w:rPr>
      </w:pPr>
    </w:p>
    <w:p w14:paraId="372C1714" w14:textId="0C242D34" w:rsidR="001623FE"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23 ,</w:t>
      </w:r>
      <w:proofErr w:type="gramEnd"/>
      <w:r>
        <w:rPr>
          <w:rFonts w:ascii="Menlo" w:hAnsi="Menlo" w:cs="Menlo"/>
          <w:color w:val="000000"/>
          <w:sz w:val="22"/>
          <w:szCs w:val="22"/>
          <w:lang w:val="en-GB"/>
        </w:rPr>
        <w:t xml:space="preserve">  70</w:t>
      </w:r>
    </w:p>
    <w:p w14:paraId="740F6B51" w14:textId="62E6E899" w:rsidR="00834DBC" w:rsidRDefault="00834DBC" w:rsidP="00486BEE">
      <w:pPr>
        <w:rPr>
          <w:rFonts w:ascii="Menlo" w:hAnsi="Menlo" w:cs="Menlo"/>
          <w:color w:val="000000"/>
          <w:sz w:val="22"/>
          <w:szCs w:val="22"/>
          <w:lang w:val="en-GB"/>
        </w:rPr>
      </w:pPr>
    </w:p>
    <w:p w14:paraId="4F762513" w14:textId="5DD02A70"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Stupid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15F8E3E4" w14:textId="084B71DB" w:rsidR="00834DBC" w:rsidRDefault="00834DBC" w:rsidP="00486BEE">
      <w:pPr>
        <w:rPr>
          <w:rFonts w:ascii="Menlo" w:hAnsi="Menlo" w:cs="Menlo"/>
          <w:color w:val="000000"/>
          <w:sz w:val="22"/>
          <w:szCs w:val="22"/>
          <w:lang w:val="en-GB"/>
        </w:rPr>
      </w:pPr>
    </w:p>
    <w:p w14:paraId="515B91BC" w14:textId="3622C533"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24 ,</w:t>
      </w:r>
      <w:proofErr w:type="gramEnd"/>
      <w:r>
        <w:rPr>
          <w:rFonts w:ascii="Menlo" w:hAnsi="Menlo" w:cs="Menlo"/>
          <w:color w:val="000000"/>
          <w:sz w:val="22"/>
          <w:szCs w:val="22"/>
          <w:lang w:val="en-GB"/>
        </w:rPr>
        <w:t xml:space="preserve">  84</w:t>
      </w:r>
    </w:p>
    <w:p w14:paraId="6EF412CF" w14:textId="572361C3" w:rsidR="00887995" w:rsidRDefault="00887995" w:rsidP="00486BEE">
      <w:pPr>
        <w:rPr>
          <w:rFonts w:ascii="Menlo" w:hAnsi="Menlo" w:cs="Menlo"/>
          <w:color w:val="000000"/>
          <w:sz w:val="22"/>
          <w:szCs w:val="22"/>
          <w:lang w:val="en-GB"/>
        </w:rPr>
      </w:pPr>
    </w:p>
    <w:p w14:paraId="036A5F6B" w14:textId="4D0C089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6FC7ADCD" w14:textId="398D8386"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79</w:t>
      </w:r>
    </w:p>
    <w:p w14:paraId="67CB819E" w14:textId="77777777" w:rsidR="00887995" w:rsidRDefault="00887995" w:rsidP="00486BEE">
      <w:pPr>
        <w:rPr>
          <w:rFonts w:ascii="Menlo" w:hAnsi="Menlo" w:cs="Menlo"/>
          <w:color w:val="000000"/>
          <w:sz w:val="22"/>
          <w:szCs w:val="22"/>
          <w:lang w:val="en-GB"/>
        </w:rPr>
      </w:pPr>
    </w:p>
    <w:p w14:paraId="32D5BEF8" w14:textId="77777777" w:rsidR="00887995" w:rsidRDefault="00887995" w:rsidP="00486BEE">
      <w:pPr>
        <w:rPr>
          <w:rFonts w:ascii="Menlo" w:hAnsi="Menlo" w:cs="Menlo"/>
          <w:color w:val="000000"/>
          <w:sz w:val="22"/>
          <w:szCs w:val="22"/>
          <w:lang w:val="en-GB"/>
        </w:rPr>
      </w:pPr>
    </w:p>
    <w:p w14:paraId="40960AA6" w14:textId="77777777" w:rsidR="00887995" w:rsidRDefault="00887995" w:rsidP="00486BEE">
      <w:pPr>
        <w:rPr>
          <w:rFonts w:ascii="Menlo" w:hAnsi="Menlo" w:cs="Menlo"/>
          <w:color w:val="000000"/>
          <w:sz w:val="22"/>
          <w:szCs w:val="22"/>
          <w:lang w:val="en-GB"/>
        </w:rPr>
      </w:pPr>
    </w:p>
    <w:p w14:paraId="22C59A82" w14:textId="24C176E5" w:rsidR="00834DBC" w:rsidRDefault="00834DBC" w:rsidP="00486BEE">
      <w:pPr>
        <w:rPr>
          <w:rFonts w:ascii="Menlo" w:hAnsi="Menlo" w:cs="Menlo"/>
          <w:color w:val="000000"/>
          <w:sz w:val="22"/>
          <w:szCs w:val="22"/>
          <w:lang w:val="en-GB"/>
        </w:rPr>
      </w:pPr>
    </w:p>
    <w:p w14:paraId="021C1025" w14:textId="0A560301"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Logical Resistance Vs random spies (with Logical data Naïve bayes Classifier)</w:t>
      </w:r>
    </w:p>
    <w:p w14:paraId="66A79BD0" w14:textId="04158916"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179 ,</w:t>
      </w:r>
      <w:proofErr w:type="gramEnd"/>
      <w:r>
        <w:rPr>
          <w:rFonts w:ascii="Menlo" w:hAnsi="Menlo" w:cs="Menlo"/>
          <w:color w:val="000000"/>
          <w:sz w:val="22"/>
          <w:szCs w:val="22"/>
          <w:lang w:val="en-GB"/>
        </w:rPr>
        <w:t xml:space="preserve">  9</w:t>
      </w:r>
    </w:p>
    <w:p w14:paraId="77A34A9C" w14:textId="77777777" w:rsidR="00767996" w:rsidRDefault="00767996" w:rsidP="00486BEE">
      <w:pPr>
        <w:rPr>
          <w:rFonts w:ascii="Menlo" w:hAnsi="Menlo" w:cs="Menlo"/>
          <w:color w:val="000000"/>
          <w:sz w:val="22"/>
          <w:szCs w:val="22"/>
          <w:lang w:val="en-GB"/>
        </w:rPr>
      </w:pPr>
    </w:p>
    <w:p w14:paraId="46514F2D" w14:textId="68F24FDE" w:rsidR="00767996" w:rsidRDefault="00767996" w:rsidP="00767996">
      <w:pPr>
        <w:rPr>
          <w:rFonts w:ascii="Menlo" w:hAnsi="Menlo" w:cs="Menlo"/>
          <w:color w:val="000000"/>
          <w:sz w:val="22"/>
          <w:szCs w:val="22"/>
          <w:lang w:val="en-GB"/>
        </w:rPr>
      </w:pPr>
      <w:r>
        <w:rPr>
          <w:rFonts w:ascii="Menlo" w:hAnsi="Menlo" w:cs="Menlo"/>
          <w:color w:val="000000"/>
          <w:sz w:val="22"/>
          <w:szCs w:val="22"/>
          <w:lang w:val="en-GB"/>
        </w:rPr>
        <w:lastRenderedPageBreak/>
        <w:t xml:space="preserve">Logical Resistance Vs random spies (with </w:t>
      </w:r>
      <w:r>
        <w:rPr>
          <w:rFonts w:ascii="Menlo" w:hAnsi="Menlo" w:cs="Menlo"/>
          <w:color w:val="000000"/>
          <w:sz w:val="22"/>
          <w:szCs w:val="22"/>
          <w:lang w:val="en-GB"/>
        </w:rPr>
        <w:t>Random</w:t>
      </w:r>
      <w:r>
        <w:rPr>
          <w:rFonts w:ascii="Menlo" w:hAnsi="Menlo" w:cs="Menlo"/>
          <w:color w:val="000000"/>
          <w:sz w:val="22"/>
          <w:szCs w:val="22"/>
          <w:lang w:val="en-GB"/>
        </w:rPr>
        <w:t xml:space="preserve"> data Naïve bayes Classifier)</w:t>
      </w:r>
    </w:p>
    <w:p w14:paraId="56869CE4" w14:textId="32EEE858" w:rsidR="00834DBC"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195 ,</w:t>
      </w:r>
      <w:proofErr w:type="gramEnd"/>
      <w:r>
        <w:rPr>
          <w:rFonts w:ascii="Menlo" w:hAnsi="Menlo" w:cs="Menlo"/>
          <w:color w:val="000000"/>
          <w:sz w:val="22"/>
          <w:szCs w:val="22"/>
          <w:lang w:val="en-GB"/>
        </w:rPr>
        <w:t xml:space="preserve">  16</w:t>
      </w:r>
    </w:p>
    <w:p w14:paraId="06AF3F83" w14:textId="77777777" w:rsidR="00834DBC" w:rsidRDefault="00834DBC" w:rsidP="00486BEE">
      <w:pPr>
        <w:rPr>
          <w:rFonts w:ascii="Menlo" w:hAnsi="Menlo" w:cs="Menlo"/>
          <w:color w:val="000000"/>
          <w:sz w:val="22"/>
          <w:szCs w:val="22"/>
          <w:lang w:val="en-GB"/>
        </w:rPr>
      </w:pPr>
    </w:p>
    <w:p w14:paraId="7AD057B0" w14:textId="180A8788" w:rsidR="0006765F"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with stupid spy data Naïve bayes classifier)</w:t>
      </w:r>
    </w:p>
    <w:p w14:paraId="77FC3F69" w14:textId="231994C9" w:rsidR="0006765F" w:rsidRDefault="0006765F"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193 ,</w:t>
      </w:r>
      <w:proofErr w:type="gramEnd"/>
      <w:r>
        <w:rPr>
          <w:rFonts w:ascii="Menlo" w:hAnsi="Menlo" w:cs="Menlo"/>
          <w:color w:val="000000"/>
          <w:sz w:val="22"/>
          <w:szCs w:val="22"/>
          <w:lang w:val="en-GB"/>
        </w:rPr>
        <w:t xml:space="preserve">  13</w:t>
      </w:r>
    </w:p>
    <w:p w14:paraId="28788344" w14:textId="6240DDB3" w:rsidR="00C41B82" w:rsidRDefault="00C41B82" w:rsidP="00486BEE">
      <w:pPr>
        <w:rPr>
          <w:color w:val="000000" w:themeColor="text1"/>
        </w:rPr>
      </w:pPr>
    </w:p>
    <w:p w14:paraId="6D861269" w14:textId="4B7D460C" w:rsidR="009212BF" w:rsidRDefault="009212BF" w:rsidP="00486BEE">
      <w:pPr>
        <w:rPr>
          <w:color w:val="000000" w:themeColor="text1"/>
        </w:rPr>
      </w:pPr>
    </w:p>
    <w:p w14:paraId="1FF51699" w14:textId="1870B610" w:rsidR="009212BF" w:rsidRDefault="009212BF" w:rsidP="00486BEE">
      <w:pPr>
        <w:rPr>
          <w:color w:val="000000" w:themeColor="text1"/>
        </w:rPr>
      </w:pPr>
    </w:p>
    <w:p w14:paraId="66C04CF3" w14:textId="423BCEB0" w:rsidR="009212BF" w:rsidRDefault="009212BF" w:rsidP="00486BEE">
      <w:pPr>
        <w:rPr>
          <w:color w:val="000000" w:themeColor="text1"/>
        </w:rPr>
      </w:pPr>
      <w:r>
        <w:rPr>
          <w:color w:val="000000" w:themeColor="text1"/>
        </w:rPr>
        <w:t xml:space="preserve">SHANE GO AND </w:t>
      </w:r>
      <w:proofErr w:type="gramStart"/>
      <w:r>
        <w:rPr>
          <w:color w:val="000000" w:themeColor="text1"/>
        </w:rPr>
        <w:t>RE TEST</w:t>
      </w:r>
      <w:proofErr w:type="gramEnd"/>
      <w:r>
        <w:rPr>
          <w:color w:val="000000" w:themeColor="text1"/>
        </w:rPr>
        <w:t xml:space="preserve"> THESE WITH GAMES OF 10!! BUT TRAINING DATA FROM GAMES OF 5</w:t>
      </w:r>
    </w:p>
    <w:p w14:paraId="0B751A92" w14:textId="4F0A7DC1" w:rsidR="009212BF" w:rsidRDefault="009212BF" w:rsidP="00486BEE">
      <w:pPr>
        <w:rPr>
          <w:color w:val="000000" w:themeColor="text1"/>
        </w:rPr>
      </w:pPr>
      <w:r>
        <w:rPr>
          <w:color w:val="000000" w:themeColor="text1"/>
        </w:rPr>
        <w:t xml:space="preserve">And try to figure out why </w:t>
      </w:r>
      <w:proofErr w:type="spellStart"/>
      <w:r>
        <w:rPr>
          <w:color w:val="000000" w:themeColor="text1"/>
        </w:rPr>
        <w:t>its</w:t>
      </w:r>
      <w:proofErr w:type="spellEnd"/>
      <w:r>
        <w:rPr>
          <w:color w:val="000000" w:themeColor="text1"/>
        </w:rPr>
        <w:t xml:space="preserve"> better lol</w:t>
      </w:r>
    </w:p>
    <w:p w14:paraId="608721B0" w14:textId="3B244F34" w:rsidR="009212BF" w:rsidRDefault="009212BF" w:rsidP="00486BEE">
      <w:pPr>
        <w:rPr>
          <w:color w:val="000000" w:themeColor="text1"/>
        </w:rPr>
      </w:pPr>
    </w:p>
    <w:p w14:paraId="7AFF57CD" w14:textId="10E65E1F" w:rsidR="009212BF" w:rsidRDefault="009212BF" w:rsidP="00486BEE">
      <w:pPr>
        <w:rPr>
          <w:color w:val="000000" w:themeColor="text1"/>
        </w:rPr>
      </w:pPr>
      <w:r>
        <w:rPr>
          <w:color w:val="000000" w:themeColor="text1"/>
        </w:rPr>
        <w:t>And start writing this got damn report</w:t>
      </w:r>
    </w:p>
    <w:p w14:paraId="73195C37" w14:textId="4DB2BC39" w:rsidR="009212BF" w:rsidRDefault="009212BF" w:rsidP="00486BEE">
      <w:pPr>
        <w:rPr>
          <w:color w:val="000000" w:themeColor="text1"/>
        </w:rPr>
      </w:pPr>
      <w:r>
        <w:rPr>
          <w:color w:val="000000" w:themeColor="text1"/>
        </w:rPr>
        <w:t xml:space="preserve">And clean </w:t>
      </w:r>
      <w:proofErr w:type="spellStart"/>
      <w:r>
        <w:rPr>
          <w:color w:val="000000" w:themeColor="text1"/>
        </w:rPr>
        <w:t>ur</w:t>
      </w:r>
      <w:proofErr w:type="spellEnd"/>
      <w:r>
        <w:rPr>
          <w:color w:val="000000" w:themeColor="text1"/>
        </w:rPr>
        <w:t xml:space="preserve"> code bro</w:t>
      </w:r>
    </w:p>
    <w:p w14:paraId="5CEBC227" w14:textId="6D82295B" w:rsidR="00D57E33" w:rsidRDefault="00D57E33" w:rsidP="00486BEE">
      <w:pPr>
        <w:rPr>
          <w:color w:val="000000" w:themeColor="text1"/>
        </w:rPr>
      </w:pPr>
      <w:r>
        <w:rPr>
          <w:color w:val="000000" w:themeColor="text1"/>
        </w:rPr>
        <w:t>And test the percent of when naïve bayes gets the spies right</w:t>
      </w:r>
    </w:p>
    <w:p w14:paraId="35797B4D" w14:textId="6EBB267D" w:rsidR="00D57E33" w:rsidRPr="00486BEE" w:rsidRDefault="00D57E33" w:rsidP="00486BEE">
      <w:pPr>
        <w:rPr>
          <w:color w:val="000000" w:themeColor="text1"/>
        </w:rPr>
      </w:pPr>
      <w:r>
        <w:rPr>
          <w:color w:val="000000" w:themeColor="text1"/>
        </w:rPr>
        <w:t>U got this brooo</w:t>
      </w:r>
    </w:p>
    <w:sectPr w:rsidR="00D57E33" w:rsidRPr="00486BEE">
      <w:footerReference w:type="default" r:id="rId65"/>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75729" w14:textId="77777777" w:rsidR="003667FE" w:rsidRDefault="003667FE">
      <w:r>
        <w:separator/>
      </w:r>
    </w:p>
    <w:p w14:paraId="14779085" w14:textId="77777777" w:rsidR="003667FE" w:rsidRDefault="003667FE"/>
  </w:endnote>
  <w:endnote w:type="continuationSeparator" w:id="0">
    <w:p w14:paraId="17AB2CEF" w14:textId="77777777" w:rsidR="003667FE" w:rsidRDefault="003667FE">
      <w:r>
        <w:continuationSeparator/>
      </w:r>
    </w:p>
    <w:p w14:paraId="1CE79356" w14:textId="77777777" w:rsidR="003667FE" w:rsidRDefault="00366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ED95C" w14:textId="77777777" w:rsidR="003667FE" w:rsidRDefault="003667FE">
      <w:r>
        <w:separator/>
      </w:r>
    </w:p>
    <w:p w14:paraId="5B356022" w14:textId="77777777" w:rsidR="003667FE" w:rsidRDefault="003667FE"/>
  </w:footnote>
  <w:footnote w:type="continuationSeparator" w:id="0">
    <w:p w14:paraId="41053FB0" w14:textId="77777777" w:rsidR="003667FE" w:rsidRDefault="003667FE">
      <w:r>
        <w:continuationSeparator/>
      </w:r>
    </w:p>
    <w:p w14:paraId="01690B9F" w14:textId="77777777" w:rsidR="003667FE" w:rsidRDefault="003667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6765F"/>
    <w:rsid w:val="000F312B"/>
    <w:rsid w:val="00131556"/>
    <w:rsid w:val="001623FE"/>
    <w:rsid w:val="00196482"/>
    <w:rsid w:val="00213130"/>
    <w:rsid w:val="00255953"/>
    <w:rsid w:val="00270EE8"/>
    <w:rsid w:val="00282958"/>
    <w:rsid w:val="003667FE"/>
    <w:rsid w:val="004213AF"/>
    <w:rsid w:val="00486BEE"/>
    <w:rsid w:val="004A3344"/>
    <w:rsid w:val="004E0036"/>
    <w:rsid w:val="005909A2"/>
    <w:rsid w:val="006263A0"/>
    <w:rsid w:val="00633816"/>
    <w:rsid w:val="006C78F2"/>
    <w:rsid w:val="00767996"/>
    <w:rsid w:val="00807843"/>
    <w:rsid w:val="00826023"/>
    <w:rsid w:val="00833A56"/>
    <w:rsid w:val="00834DBC"/>
    <w:rsid w:val="00887995"/>
    <w:rsid w:val="008C21B9"/>
    <w:rsid w:val="00910CAF"/>
    <w:rsid w:val="009212BF"/>
    <w:rsid w:val="0096560D"/>
    <w:rsid w:val="00977903"/>
    <w:rsid w:val="00A37651"/>
    <w:rsid w:val="00A963C9"/>
    <w:rsid w:val="00C41B82"/>
    <w:rsid w:val="00CC7936"/>
    <w:rsid w:val="00CD507E"/>
    <w:rsid w:val="00D34B12"/>
    <w:rsid w:val="00D57E33"/>
    <w:rsid w:val="00DD5E8B"/>
    <w:rsid w:val="00DE16EC"/>
    <w:rsid w:val="00E53D79"/>
    <w:rsid w:val="00EE5FA8"/>
    <w:rsid w:val="00EF0B0C"/>
    <w:rsid w:val="00F115AE"/>
    <w:rsid w:val="00F4175B"/>
    <w:rsid w:val="00F42231"/>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995"/>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816</TotalTime>
  <Pages>29</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7</cp:revision>
  <dcterms:created xsi:type="dcterms:W3CDTF">2021-10-03T09:09:00Z</dcterms:created>
  <dcterms:modified xsi:type="dcterms:W3CDTF">2021-10-13T20:24:00Z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